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media/image4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617D0E73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3771F669" w14:textId="0929DCBF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29B36CC" wp14:editId="0B7BDFA1">
                      <wp:extent cx="2103120" cy="2122805"/>
                      <wp:effectExtent l="63500" t="63500" r="68580" b="6159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3120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7"/>
                                <a:srcRect/>
                                <a:stretch>
                                  <a:fillRect l="-12576" t="463" r="-13512" b="463"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  <a:scene3d>
                                <a:camera prst="orthographicFront">
                                  <a:rot lat="0" lon="0" rev="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0CFE88E" id="Oval 2" o:spid="_x0000_s1026" alt="Title: Professional Headshot of Man" style="width:165.6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" strokecolor="#94b6d2 [3204]" strokeweight="5pt">
                      <v:fill r:id="rId8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2A06E1DA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65133B83" w14:textId="19E6543B" w:rsidR="001B2ABD" w:rsidRDefault="00E8293E" w:rsidP="001B2ABD">
            <w:pPr>
              <w:pStyle w:val="Title"/>
            </w:pPr>
            <w:r>
              <w:t>Matt Garlock</w:t>
            </w:r>
          </w:p>
          <w:p w14:paraId="2DDF1032" w14:textId="7B3645E2" w:rsidR="001B2ABD" w:rsidRDefault="00E8293E" w:rsidP="001B2ABD">
            <w:pPr>
              <w:pStyle w:val="Subtitle"/>
            </w:pPr>
            <w:r>
              <w:rPr>
                <w:spacing w:val="0"/>
                <w:w w:val="100"/>
              </w:rPr>
              <w:t>Data Scientist</w:t>
            </w:r>
          </w:p>
        </w:tc>
      </w:tr>
      <w:tr w:rsidR="001B2ABD" w14:paraId="7FBBB3E3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432726C0AFBAE149AF46FFCC2B5CC0BB"/>
              </w:placeholder>
              <w:temporary/>
              <w:showingPlcHdr/>
              <w15:appearance w15:val="hidden"/>
            </w:sdtPr>
            <w:sdtEndPr/>
            <w:sdtContent>
              <w:p w14:paraId="15A04C23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09119AD6" w14:textId="68706E5D" w:rsidR="00036450" w:rsidRDefault="00E8293E" w:rsidP="00036450">
            <w:r>
              <w:rPr>
                <w:rFonts w:ascii="Segoe UI" w:hAnsi="Segoe UI" w:cs="Segoe UI"/>
                <w:color w:val="0D0D0D"/>
                <w:shd w:val="clear" w:color="auto" w:fill="FFFFFF"/>
              </w:rPr>
              <w:t>Enthusiastic Data Science Master's candidate with a solid foundation in Business Administration and a successful track record in financial advisory and marketing roles. Proven ability to leverage data for strategic decision-making and business optimization. Currently seeking opportunities to apply analytical skills and data-driven insights in the dynamic field of Data Science.</w:t>
            </w:r>
          </w:p>
          <w:sdt>
            <w:sdtPr>
              <w:id w:val="-1954003311"/>
              <w:placeholder>
                <w:docPart w:val="D9A71A4E1C6BB443933356F0ACE685B4"/>
              </w:placeholder>
              <w:temporary/>
              <w:showingPlcHdr/>
              <w15:appearance w15:val="hidden"/>
            </w:sdtPr>
            <w:sdtEndPr/>
            <w:sdtContent>
              <w:p w14:paraId="036DCBAD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290B993A00AA7F429C3AD97B3308686D"/>
              </w:placeholder>
              <w:temporary/>
              <w:showingPlcHdr/>
              <w15:appearance w15:val="hidden"/>
            </w:sdtPr>
            <w:sdtEndPr/>
            <w:sdtContent>
              <w:p w14:paraId="262B6DB6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6B1CABFE" w14:textId="2CCBA0C0" w:rsidR="004D3011" w:rsidRDefault="00E8293E" w:rsidP="004D3011">
            <w:r>
              <w:t>407-267-5292</w:t>
            </w:r>
          </w:p>
          <w:p w14:paraId="45FF170D" w14:textId="77777777" w:rsidR="004D3011" w:rsidRPr="004D3011" w:rsidRDefault="004D3011" w:rsidP="004D3011"/>
          <w:sdt>
            <w:sdtPr>
              <w:id w:val="67859272"/>
              <w:placeholder>
                <w:docPart w:val="C7740F1AF4951848BA4FB8ECC2450669"/>
              </w:placeholder>
              <w:temporary/>
              <w:showingPlcHdr/>
              <w15:appearance w15:val="hidden"/>
            </w:sdtPr>
            <w:sdtEndPr/>
            <w:sdtContent>
              <w:p w14:paraId="6624173A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119BED2E" w14:textId="22AA51D4" w:rsidR="004D3011" w:rsidRDefault="00E8293E" w:rsidP="004D3011"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www.linkedin.com/in/matt-garlock</w:t>
            </w:r>
          </w:p>
          <w:p w14:paraId="25E6C0C6" w14:textId="77777777" w:rsidR="004D3011" w:rsidRDefault="004D3011" w:rsidP="004D3011"/>
          <w:sdt>
            <w:sdtPr>
              <w:id w:val="-240260293"/>
              <w:placeholder>
                <w:docPart w:val="310B8275AB05E24C8810075785C86187"/>
              </w:placeholder>
              <w:temporary/>
              <w:showingPlcHdr/>
              <w15:appearance w15:val="hidden"/>
            </w:sdtPr>
            <w:sdtEndPr/>
            <w:sdtContent>
              <w:p w14:paraId="207E3536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24CC24D2" w14:textId="35BF0EB1" w:rsidR="00036450" w:rsidRPr="00E4381A" w:rsidRDefault="00E8293E" w:rsidP="004D3011">
            <w:pPr>
              <w:rPr>
                <w:rStyle w:val="Hyperlink"/>
              </w:rPr>
            </w:pPr>
            <w:r>
              <w:t>Matt.garlock@yahoo.com</w:t>
            </w:r>
          </w:p>
          <w:sdt>
            <w:sdtPr>
              <w:id w:val="-1444214663"/>
              <w:placeholder>
                <w:docPart w:val="4371BBA3722D1B4FBC6523309BF3B950"/>
              </w:placeholder>
              <w:temporary/>
              <w:showingPlcHdr/>
              <w15:appearance w15:val="hidden"/>
            </w:sdtPr>
            <w:sdtEndPr/>
            <w:sdtContent>
              <w:p w14:paraId="46AD5BB7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03A443A4" w14:textId="747D120F" w:rsidR="004D3011" w:rsidRDefault="00E8293E" w:rsidP="004D3011">
            <w:r>
              <w:t>Run Disney Marathons</w:t>
            </w:r>
          </w:p>
          <w:p w14:paraId="4FC39AFB" w14:textId="083957A9" w:rsidR="004D3011" w:rsidRDefault="00E8293E" w:rsidP="004D3011">
            <w:r>
              <w:t>Coach</w:t>
            </w:r>
            <w:r w:rsidR="00AB5DA7">
              <w:t xml:space="preserve"> youth sports.</w:t>
            </w:r>
          </w:p>
          <w:p w14:paraId="3EECFCC8" w14:textId="77777777" w:rsidR="00AB5DA7" w:rsidRDefault="00AB5DA7" w:rsidP="004D3011"/>
          <w:p w14:paraId="3DB86743" w14:textId="77777777" w:rsidR="00E8293E" w:rsidRDefault="00E8293E" w:rsidP="004D3011"/>
          <w:p w14:paraId="1E1D7610" w14:textId="38E15250" w:rsidR="004D3011" w:rsidRDefault="004D3011" w:rsidP="004D3011"/>
          <w:p w14:paraId="6B470659" w14:textId="3E4D8D52" w:rsidR="004D3011" w:rsidRPr="004D3011" w:rsidRDefault="004D3011" w:rsidP="004D3011"/>
        </w:tc>
        <w:tc>
          <w:tcPr>
            <w:tcW w:w="720" w:type="dxa"/>
          </w:tcPr>
          <w:p w14:paraId="1ECB6990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94F5A7CFC43EB240826800314DC8FAC4"/>
              </w:placeholder>
              <w:temporary/>
              <w:showingPlcHdr/>
              <w15:appearance w15:val="hidden"/>
            </w:sdtPr>
            <w:sdtEndPr/>
            <w:sdtContent>
              <w:p w14:paraId="7C9D7C12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63927B2B" w14:textId="2B2865BF" w:rsidR="00036450" w:rsidRDefault="00E8293E" w:rsidP="00E8293E">
            <w:pPr>
              <w:pStyle w:val="Heading4"/>
            </w:pPr>
            <w:r>
              <w:t>Bellevue University</w:t>
            </w:r>
          </w:p>
          <w:p w14:paraId="2DE6CCF7" w14:textId="6E3E1A3C" w:rsidR="00E8293E" w:rsidRPr="00E8293E" w:rsidRDefault="00E8293E" w:rsidP="00E8293E">
            <w:r>
              <w:t>March 202</w:t>
            </w:r>
            <w:r w:rsidR="001B61DF">
              <w:t>1</w:t>
            </w:r>
          </w:p>
          <w:p w14:paraId="058C14EA" w14:textId="5E02B78B" w:rsidR="004D3011" w:rsidRDefault="00036450" w:rsidP="00036450">
            <w:r w:rsidRPr="00036450">
              <w:t>[</w:t>
            </w:r>
            <w:proofErr w:type="gramStart"/>
            <w:r w:rsidR="00E8293E">
              <w:t>Bachelors in Business Administration</w:t>
            </w:r>
            <w:proofErr w:type="gramEnd"/>
            <w:r w:rsidR="00E8293E">
              <w:t xml:space="preserve"> with a double focus on Finance and Marketing. 3.5 GPA with honors</w:t>
            </w:r>
            <w:r w:rsidRPr="00036450">
              <w:t>]</w:t>
            </w:r>
          </w:p>
          <w:p w14:paraId="6A0B04E2" w14:textId="77777777" w:rsidR="00036450" w:rsidRDefault="00036450" w:rsidP="00036450"/>
          <w:p w14:paraId="43C754ED" w14:textId="59F080AB" w:rsidR="00036450" w:rsidRPr="00B359E4" w:rsidRDefault="00E8293E" w:rsidP="00B359E4">
            <w:pPr>
              <w:pStyle w:val="Heading4"/>
            </w:pPr>
            <w:r>
              <w:t>Bellevue University</w:t>
            </w:r>
          </w:p>
          <w:p w14:paraId="5111E77B" w14:textId="242919B6" w:rsidR="00036450" w:rsidRPr="00B359E4" w:rsidRDefault="00E8293E" w:rsidP="00B359E4">
            <w:pPr>
              <w:pStyle w:val="Date"/>
            </w:pPr>
            <w:r>
              <w:t>Expected Graduation March 2025</w:t>
            </w:r>
          </w:p>
          <w:p w14:paraId="36EA3C4A" w14:textId="35EB40D4" w:rsidR="00036450" w:rsidRDefault="00E8293E" w:rsidP="00036450">
            <w:proofErr w:type="gramStart"/>
            <w:r>
              <w:t>Masters in Data Science</w:t>
            </w:r>
            <w:proofErr w:type="gramEnd"/>
          </w:p>
          <w:sdt>
            <w:sdtPr>
              <w:id w:val="1001553383"/>
              <w:placeholder>
                <w:docPart w:val="F069C3E83F8D3F4B8D86FE681BDAE2FF"/>
              </w:placeholder>
              <w:temporary/>
              <w:showingPlcHdr/>
              <w15:appearance w15:val="hidden"/>
            </w:sdtPr>
            <w:sdtEndPr/>
            <w:sdtContent>
              <w:p w14:paraId="5317BE38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63F65A34" w14:textId="73974704" w:rsidR="00E8293E" w:rsidRDefault="00E8293E" w:rsidP="00E8293E">
            <w:pPr>
              <w:pStyle w:val="NormalWeb"/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pacing w:before="0" w:beforeAutospacing="0" w:after="300" w:afterAutospacing="0"/>
              <w:rPr>
                <w:rFonts w:ascii="Segoe UI" w:hAnsi="Segoe UI" w:cs="Segoe UI"/>
                <w:color w:val="0D0D0D"/>
              </w:rPr>
            </w:pPr>
            <w:r>
              <w:rPr>
                <w:rStyle w:val="Strong"/>
                <w:rFonts w:ascii="Segoe UI" w:hAnsi="Segoe UI" w:cs="Segoe UI"/>
                <w:color w:val="0D0D0D"/>
                <w:bdr w:val="single" w:sz="2" w:space="0" w:color="E3E3E3" w:frame="1"/>
              </w:rPr>
              <w:t>Financial Advisor | The Garlock Group | [</w:t>
            </w:r>
            <w:r>
              <w:rPr>
                <w:rStyle w:val="Strong"/>
                <w:rFonts w:ascii="Segoe UI" w:hAnsi="Segoe UI" w:cs="Segoe UI"/>
                <w:color w:val="0D0D0D"/>
                <w:bdr w:val="single" w:sz="2" w:space="0" w:color="E3E3E3" w:frame="1"/>
              </w:rPr>
              <w:t>Orlando, Fl</w:t>
            </w:r>
            <w:r>
              <w:rPr>
                <w:rStyle w:val="Strong"/>
                <w:rFonts w:ascii="Segoe UI" w:hAnsi="Segoe UI" w:cs="Segoe UI"/>
                <w:color w:val="0D0D0D"/>
                <w:bdr w:val="single" w:sz="2" w:space="0" w:color="E3E3E3" w:frame="1"/>
              </w:rPr>
              <w:t>] | 2015-2023</w:t>
            </w:r>
          </w:p>
          <w:p w14:paraId="7CEF7898" w14:textId="77777777" w:rsidR="00E8293E" w:rsidRDefault="00E8293E" w:rsidP="00E8293E">
            <w:pPr>
              <w:numPr>
                <w:ilvl w:val="0"/>
                <w:numId w:val="1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rPr>
                <w:rFonts w:ascii="Segoe UI" w:hAnsi="Segoe UI" w:cs="Segoe UI"/>
                <w:color w:val="0D0D0D"/>
              </w:rPr>
            </w:pPr>
            <w:r>
              <w:rPr>
                <w:rFonts w:ascii="Segoe UI" w:hAnsi="Segoe UI" w:cs="Segoe UI"/>
                <w:color w:val="0D0D0D"/>
              </w:rPr>
              <w:t>Spearheaded comprehensive financial planning services, utilizing data analysis to enhance investment strategies.</w:t>
            </w:r>
          </w:p>
          <w:p w14:paraId="09F25B27" w14:textId="77777777" w:rsidR="00E8293E" w:rsidRDefault="00E8293E" w:rsidP="00E8293E">
            <w:pPr>
              <w:numPr>
                <w:ilvl w:val="0"/>
                <w:numId w:val="1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rPr>
                <w:rFonts w:ascii="Segoe UI" w:hAnsi="Segoe UI" w:cs="Segoe UI"/>
                <w:color w:val="0D0D0D"/>
              </w:rPr>
            </w:pPr>
            <w:r>
              <w:rPr>
                <w:rFonts w:ascii="Segoe UI" w:hAnsi="Segoe UI" w:cs="Segoe UI"/>
                <w:color w:val="0D0D0D"/>
              </w:rPr>
              <w:t>Cultivated strong client relationships, resulting in consistent portfolio growth.</w:t>
            </w:r>
          </w:p>
          <w:p w14:paraId="319FAB47" w14:textId="41AD60B8" w:rsidR="00E8293E" w:rsidRDefault="00E8293E" w:rsidP="00E8293E">
            <w:pPr>
              <w:pStyle w:val="NormalWeb"/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pacing w:before="300" w:beforeAutospacing="0" w:after="300" w:afterAutospacing="0"/>
              <w:rPr>
                <w:rFonts w:ascii="Segoe UI" w:hAnsi="Segoe UI" w:cs="Segoe UI"/>
                <w:color w:val="0D0D0D"/>
              </w:rPr>
            </w:pPr>
            <w:r>
              <w:rPr>
                <w:rStyle w:val="Strong"/>
                <w:rFonts w:ascii="Segoe UI" w:hAnsi="Segoe UI" w:cs="Segoe UI"/>
                <w:color w:val="0D0D0D"/>
                <w:bdr w:val="single" w:sz="2" w:space="0" w:color="E3E3E3" w:frame="1"/>
              </w:rPr>
              <w:t>Marketing Manager | Cantina Laredo | [</w:t>
            </w:r>
            <w:r>
              <w:rPr>
                <w:rStyle w:val="Strong"/>
                <w:rFonts w:ascii="Segoe UI" w:hAnsi="Segoe UI" w:cs="Segoe UI"/>
                <w:color w:val="0D0D0D"/>
                <w:bdr w:val="single" w:sz="2" w:space="0" w:color="E3E3E3" w:frame="1"/>
              </w:rPr>
              <w:t>Orlando, Fl</w:t>
            </w:r>
            <w:r>
              <w:rPr>
                <w:rStyle w:val="Strong"/>
                <w:rFonts w:ascii="Segoe UI" w:hAnsi="Segoe UI" w:cs="Segoe UI"/>
                <w:color w:val="0D0D0D"/>
                <w:bdr w:val="single" w:sz="2" w:space="0" w:color="E3E3E3" w:frame="1"/>
              </w:rPr>
              <w:t>] | 2013-2015</w:t>
            </w:r>
          </w:p>
          <w:p w14:paraId="557AA0E7" w14:textId="77777777" w:rsidR="00E8293E" w:rsidRDefault="00E8293E" w:rsidP="00E8293E">
            <w:pPr>
              <w:numPr>
                <w:ilvl w:val="0"/>
                <w:numId w:val="2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rPr>
                <w:rFonts w:ascii="Segoe UI" w:hAnsi="Segoe UI" w:cs="Segoe UI"/>
                <w:color w:val="0D0D0D"/>
              </w:rPr>
            </w:pPr>
            <w:r>
              <w:rPr>
                <w:rFonts w:ascii="Segoe UI" w:hAnsi="Segoe UI" w:cs="Segoe UI"/>
                <w:color w:val="0D0D0D"/>
              </w:rPr>
              <w:t>Executed data-driven marketing strategies, significantly increasing customer engagement.</w:t>
            </w:r>
          </w:p>
          <w:p w14:paraId="5C7B9D27" w14:textId="77777777" w:rsidR="00E8293E" w:rsidRDefault="00E8293E" w:rsidP="00E8293E">
            <w:pPr>
              <w:numPr>
                <w:ilvl w:val="0"/>
                <w:numId w:val="2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rPr>
                <w:rFonts w:ascii="Segoe UI" w:hAnsi="Segoe UI" w:cs="Segoe UI"/>
                <w:color w:val="0D0D0D"/>
              </w:rPr>
            </w:pPr>
            <w:r>
              <w:rPr>
                <w:rFonts w:ascii="Segoe UI" w:hAnsi="Segoe UI" w:cs="Segoe UI"/>
                <w:color w:val="0D0D0D"/>
              </w:rPr>
              <w:t>Collaborated with cross-functional teams to implement data-driven decisions in marketing initiatives.</w:t>
            </w:r>
          </w:p>
          <w:p w14:paraId="0D48B5D7" w14:textId="68EABFBA" w:rsidR="00E8293E" w:rsidRDefault="00E8293E" w:rsidP="00E8293E">
            <w:pPr>
              <w:pStyle w:val="NormalWeb"/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pacing w:before="300" w:beforeAutospacing="0" w:after="300" w:afterAutospacing="0"/>
              <w:rPr>
                <w:rFonts w:ascii="Segoe UI" w:hAnsi="Segoe UI" w:cs="Segoe UI"/>
                <w:color w:val="0D0D0D"/>
              </w:rPr>
            </w:pPr>
            <w:r>
              <w:rPr>
                <w:rStyle w:val="Strong"/>
                <w:rFonts w:ascii="Segoe UI" w:hAnsi="Segoe UI" w:cs="Segoe UI"/>
                <w:color w:val="0D0D0D"/>
                <w:bdr w:val="single" w:sz="2" w:space="0" w:color="E3E3E3" w:frame="1"/>
              </w:rPr>
              <w:t>Bar Manager | Peabody Hotel | [</w:t>
            </w:r>
            <w:r>
              <w:rPr>
                <w:rStyle w:val="Strong"/>
                <w:rFonts w:ascii="Segoe UI" w:hAnsi="Segoe UI" w:cs="Segoe UI"/>
                <w:color w:val="0D0D0D"/>
                <w:bdr w:val="single" w:sz="2" w:space="0" w:color="E3E3E3" w:frame="1"/>
              </w:rPr>
              <w:t>Orlando, Fl</w:t>
            </w:r>
            <w:r>
              <w:rPr>
                <w:rStyle w:val="Strong"/>
                <w:rFonts w:ascii="Segoe UI" w:hAnsi="Segoe UI" w:cs="Segoe UI"/>
                <w:color w:val="0D0D0D"/>
                <w:bdr w:val="single" w:sz="2" w:space="0" w:color="E3E3E3" w:frame="1"/>
              </w:rPr>
              <w:t>] | 2011-2013</w:t>
            </w:r>
          </w:p>
          <w:p w14:paraId="3974B653" w14:textId="77777777" w:rsidR="00E8293E" w:rsidRDefault="00E8293E" w:rsidP="00E8293E">
            <w:pPr>
              <w:numPr>
                <w:ilvl w:val="0"/>
                <w:numId w:val="3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rPr>
                <w:rFonts w:ascii="Segoe UI" w:hAnsi="Segoe UI" w:cs="Segoe UI"/>
                <w:color w:val="0D0D0D"/>
              </w:rPr>
            </w:pPr>
            <w:r>
              <w:rPr>
                <w:rFonts w:ascii="Segoe UI" w:hAnsi="Segoe UI" w:cs="Segoe UI"/>
                <w:color w:val="0D0D0D"/>
              </w:rPr>
              <w:t>Managed daily bar operations, applying data analytics to optimize inventory management.</w:t>
            </w:r>
          </w:p>
          <w:p w14:paraId="4D8350FD" w14:textId="77777777" w:rsidR="00E8293E" w:rsidRDefault="00E8293E" w:rsidP="00E8293E">
            <w:pPr>
              <w:numPr>
                <w:ilvl w:val="0"/>
                <w:numId w:val="3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rPr>
                <w:rFonts w:ascii="Segoe UI" w:hAnsi="Segoe UI" w:cs="Segoe UI"/>
                <w:color w:val="0D0D0D"/>
              </w:rPr>
            </w:pPr>
            <w:r>
              <w:rPr>
                <w:rFonts w:ascii="Segoe UI" w:hAnsi="Segoe UI" w:cs="Segoe UI"/>
                <w:color w:val="0D0D0D"/>
              </w:rPr>
              <w:t>Utilized data analysis to identify customer preferences and tailor promotions.</w:t>
            </w:r>
          </w:p>
          <w:p w14:paraId="41C6D4A6" w14:textId="267B4D09" w:rsidR="00E8293E" w:rsidRDefault="00E8293E" w:rsidP="00E8293E">
            <w:pPr>
              <w:pStyle w:val="NormalWeb"/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pacing w:before="300" w:beforeAutospacing="0" w:after="300" w:afterAutospacing="0"/>
              <w:rPr>
                <w:rFonts w:ascii="Segoe UI" w:hAnsi="Segoe UI" w:cs="Segoe UI"/>
                <w:color w:val="0D0D0D"/>
              </w:rPr>
            </w:pPr>
            <w:r>
              <w:rPr>
                <w:rStyle w:val="Strong"/>
                <w:rFonts w:ascii="Segoe UI" w:hAnsi="Segoe UI" w:cs="Segoe UI"/>
                <w:color w:val="0D0D0D"/>
                <w:bdr w:val="single" w:sz="2" w:space="0" w:color="E3E3E3" w:frame="1"/>
              </w:rPr>
              <w:t>Marketing Manager | 50 Brews Bar | [</w:t>
            </w:r>
            <w:r>
              <w:rPr>
                <w:rStyle w:val="Strong"/>
                <w:rFonts w:ascii="Segoe UI" w:hAnsi="Segoe UI" w:cs="Segoe UI"/>
                <w:color w:val="0D0D0D"/>
                <w:bdr w:val="single" w:sz="2" w:space="0" w:color="E3E3E3" w:frame="1"/>
              </w:rPr>
              <w:t>Orlando, Fl</w:t>
            </w:r>
            <w:r>
              <w:rPr>
                <w:rStyle w:val="Strong"/>
                <w:rFonts w:ascii="Segoe UI" w:hAnsi="Segoe UI" w:cs="Segoe UI"/>
                <w:color w:val="0D0D0D"/>
                <w:bdr w:val="single" w:sz="2" w:space="0" w:color="E3E3E3" w:frame="1"/>
              </w:rPr>
              <w:t>] | 2010-2011</w:t>
            </w:r>
          </w:p>
          <w:p w14:paraId="03D8BCE0" w14:textId="77777777" w:rsidR="00E8293E" w:rsidRDefault="00E8293E" w:rsidP="00E8293E">
            <w:pPr>
              <w:numPr>
                <w:ilvl w:val="0"/>
                <w:numId w:val="4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rPr>
                <w:rFonts w:ascii="Segoe UI" w:hAnsi="Segoe UI" w:cs="Segoe UI"/>
                <w:color w:val="0D0D0D"/>
              </w:rPr>
            </w:pPr>
            <w:r>
              <w:rPr>
                <w:rFonts w:ascii="Segoe UI" w:hAnsi="Segoe UI" w:cs="Segoe UI"/>
                <w:color w:val="0D0D0D"/>
              </w:rPr>
              <w:t>Developed and executed marketing strategies, assessing campaign performance through data analytics.</w:t>
            </w:r>
          </w:p>
          <w:p w14:paraId="58D0F347" w14:textId="77777777" w:rsidR="004D3011" w:rsidRDefault="004D3011" w:rsidP="00036450"/>
          <w:sdt>
            <w:sdtPr>
              <w:id w:val="1669594239"/>
              <w:placeholder>
                <w:docPart w:val="FE29E711C647C84ABAA4EB74A8FB2291"/>
              </w:placeholder>
              <w:temporary/>
              <w:showingPlcHdr/>
              <w15:appearance w15:val="hidden"/>
            </w:sdtPr>
            <w:sdtEndPr/>
            <w:sdtContent>
              <w:p w14:paraId="6311D94F" w14:textId="2BF59543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44DF204A" w14:textId="77777777" w:rsidR="00E8293E" w:rsidRDefault="00E8293E" w:rsidP="00E8293E">
            <w:pPr>
              <w:numPr>
                <w:ilvl w:val="0"/>
                <w:numId w:val="5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rPr>
                <w:rFonts w:ascii="Segoe UI" w:hAnsi="Segoe UI" w:cs="Segoe UI"/>
                <w:color w:val="0D0D0D"/>
                <w:sz w:val="24"/>
                <w:szCs w:val="24"/>
              </w:rPr>
            </w:pPr>
            <w:r>
              <w:rPr>
                <w:rFonts w:ascii="Segoe UI" w:hAnsi="Segoe UI" w:cs="Segoe UI"/>
                <w:color w:val="0D0D0D"/>
              </w:rPr>
              <w:t>Data Analysis | Machine Learning | Statistical Modeling</w:t>
            </w:r>
          </w:p>
          <w:p w14:paraId="3EE6A27B" w14:textId="77777777" w:rsidR="00E8293E" w:rsidRDefault="00E8293E" w:rsidP="00E8293E">
            <w:pPr>
              <w:numPr>
                <w:ilvl w:val="0"/>
                <w:numId w:val="5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rPr>
                <w:rFonts w:ascii="Segoe UI" w:hAnsi="Segoe UI" w:cs="Segoe UI"/>
                <w:color w:val="0D0D0D"/>
              </w:rPr>
            </w:pPr>
            <w:r>
              <w:rPr>
                <w:rFonts w:ascii="Segoe UI" w:hAnsi="Segoe UI" w:cs="Segoe UI"/>
                <w:color w:val="0D0D0D"/>
              </w:rPr>
              <w:t>Python, R, SQL | Predictive Analytics | Big Data Technologies (e.g., Hadoop, Spark)</w:t>
            </w:r>
          </w:p>
          <w:p w14:paraId="30F41C3B" w14:textId="77777777" w:rsidR="00E8293E" w:rsidRDefault="00E8293E" w:rsidP="00E8293E">
            <w:pPr>
              <w:numPr>
                <w:ilvl w:val="0"/>
                <w:numId w:val="5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rPr>
                <w:rFonts w:ascii="Segoe UI" w:hAnsi="Segoe UI" w:cs="Segoe UI"/>
                <w:color w:val="0D0D0D"/>
              </w:rPr>
            </w:pPr>
            <w:r>
              <w:rPr>
                <w:rFonts w:ascii="Segoe UI" w:hAnsi="Segoe UI" w:cs="Segoe UI"/>
                <w:color w:val="0D0D0D"/>
              </w:rPr>
              <w:t>Business Intelligence Tools (e.g., Tableau)</w:t>
            </w:r>
          </w:p>
          <w:p w14:paraId="1FEBCB38" w14:textId="77777777" w:rsidR="00E8293E" w:rsidRDefault="00E8293E" w:rsidP="00E8293E">
            <w:pPr>
              <w:numPr>
                <w:ilvl w:val="0"/>
                <w:numId w:val="5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rPr>
                <w:rFonts w:ascii="Segoe UI" w:hAnsi="Segoe UI" w:cs="Segoe UI"/>
                <w:color w:val="0D0D0D"/>
              </w:rPr>
            </w:pPr>
            <w:r>
              <w:rPr>
                <w:rFonts w:ascii="Segoe UI" w:hAnsi="Segoe UI" w:cs="Segoe UI"/>
                <w:color w:val="0D0D0D"/>
              </w:rPr>
              <w:t>Analytical Problem-Solving | Effective Communication | Team Collaboration</w:t>
            </w:r>
          </w:p>
          <w:p w14:paraId="3ECAA8D4" w14:textId="38944C76" w:rsidR="00036450" w:rsidRPr="004D3011" w:rsidRDefault="00036450" w:rsidP="004D3011">
            <w:pPr>
              <w:rPr>
                <w:color w:val="FFFFFF" w:themeColor="background1"/>
              </w:rPr>
            </w:pPr>
          </w:p>
        </w:tc>
      </w:tr>
    </w:tbl>
    <w:p w14:paraId="5EF11ABA" w14:textId="77777777" w:rsidR="004877C2" w:rsidRDefault="004877C2" w:rsidP="000C45FF">
      <w:pPr>
        <w:tabs>
          <w:tab w:val="left" w:pos="990"/>
        </w:tabs>
      </w:pPr>
    </w:p>
    <w:p>
      <w:pPr>
        <w:pStyle w:val="Heading1"/>
      </w:pPr>
      <w:r>
        <w:t>Projects</w:t>
        <w:br/>
        <w:br/>
        <w:t>**Predictive Analysis of Customer Behavior in Theme Parks**</w:t>
        <w:br/>
        <w:t>- Developed a predictive model to analyze customer behavior and optimize marketing strategies.</w:t>
        <w:br/>
        <w:t>- Technologies used: Python, scikit-learn, SQL</w:t>
        <w:br/>
        <w:br/>
        <w:t>**Big Data Analysis of Theme Park Visitor Data**</w:t>
        <w:br/>
        <w:t>- Analyzed large datasets to identify trends and insights to improve visitor experience.</w:t>
        <w:br/>
        <w:t>- Technologies used: Hadoop, Spark, Tableau</w:t>
        <w:br/>
        <w:br/>
        <w:t>**Financial Burden of Childcare Costs Analysis**</w:t>
        <w:br/>
        <w:t>- Analyzed the financial burden of childcare costs on households in Florida compared to their median income.</w:t>
        <w:br/>
        <w:t>- Technologies used: R, Python, SQL</w:t>
        <w:br/>
        <w:br/>
        <w:t>**Exploratory Data Analysis and Predictive Modeling of Housing Market Trends**</w:t>
        <w:br/>
        <w:t>- Conducted exploratory data analysis and developed predictive models to understand housing market trends in Florida.</w:t>
        <w:br/>
        <w:t>- Technologies used: Python, R, SQL, Tableau</w:t>
        <w:br/>
        <w:br/>
        <w:t>**Comparative Analysis of Median Income and Inflation in the U.S.**</w:t>
        <w:br/>
        <w:t>- Performed a comparative analysis of median income in the U.S. in relation to inflation, providing insights into economic trends.</w:t>
        <w:br/>
        <w:t>- Technologies used: R, Python, SQL</w:t>
        <w:br/>
      </w:r>
    </w:p>
    <w:p>
      <w:r>
        <w:br/>
        <w:t>**Predictive Analysis of Customer Behavior in Theme Parks**</w:t>
        <w:br/>
        <w:t>- Developed a predictive model to analyze customer behavior and optimize marketing strategies.</w:t>
        <w:br/>
        <w:t>- Technologies used: Python, scikit-learn, SQL</w:t>
        <w:br/>
        <w:br/>
        <w:t>**Big Data Analysis of Theme Park Visitor Data**</w:t>
        <w:br/>
        <w:t>- Analyzed large datasets to identify trends and insights to improve visitor experience.</w:t>
        <w:br/>
        <w:t>- Technologies used: Hadoop, Spark, Tableau</w:t>
        <w:br/>
      </w:r>
    </w:p>
    <w:sectPr w:rsidR="0043117B" w:rsidSect="004877C2">
      <w:head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45E00" w14:textId="77777777" w:rsidR="004877C2" w:rsidRDefault="004877C2" w:rsidP="000C45FF">
      <w:r>
        <w:separator/>
      </w:r>
    </w:p>
  </w:endnote>
  <w:endnote w:type="continuationSeparator" w:id="0">
    <w:p w14:paraId="79A038BD" w14:textId="77777777" w:rsidR="004877C2" w:rsidRDefault="004877C2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1BC64" w14:textId="77777777" w:rsidR="004877C2" w:rsidRDefault="004877C2" w:rsidP="000C45FF">
      <w:r>
        <w:separator/>
      </w:r>
    </w:p>
  </w:footnote>
  <w:footnote w:type="continuationSeparator" w:id="0">
    <w:p w14:paraId="6BB45ADA" w14:textId="77777777" w:rsidR="004877C2" w:rsidRDefault="004877C2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7F99F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571B796" wp14:editId="569CF1F2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D6848"/>
    <w:multiLevelType w:val="multilevel"/>
    <w:tmpl w:val="AAFC0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967C57"/>
    <w:multiLevelType w:val="multilevel"/>
    <w:tmpl w:val="D9C62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D12AB3"/>
    <w:multiLevelType w:val="multilevel"/>
    <w:tmpl w:val="932A5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A07387"/>
    <w:multiLevelType w:val="multilevel"/>
    <w:tmpl w:val="7F86D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830E2A"/>
    <w:multiLevelType w:val="multilevel"/>
    <w:tmpl w:val="0D0CE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452916">
    <w:abstractNumId w:val="3"/>
  </w:num>
  <w:num w:numId="2" w16cid:durableId="531263437">
    <w:abstractNumId w:val="1"/>
  </w:num>
  <w:num w:numId="3" w16cid:durableId="2007316431">
    <w:abstractNumId w:val="4"/>
  </w:num>
  <w:num w:numId="4" w16cid:durableId="1237089134">
    <w:abstractNumId w:val="0"/>
  </w:num>
  <w:num w:numId="5" w16cid:durableId="7853499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93E"/>
    <w:rsid w:val="00036450"/>
    <w:rsid w:val="00084085"/>
    <w:rsid w:val="00094499"/>
    <w:rsid w:val="000C45FF"/>
    <w:rsid w:val="000E3FD1"/>
    <w:rsid w:val="00112054"/>
    <w:rsid w:val="001317D8"/>
    <w:rsid w:val="001525E1"/>
    <w:rsid w:val="00180329"/>
    <w:rsid w:val="0019001F"/>
    <w:rsid w:val="001A74A5"/>
    <w:rsid w:val="001B2ABD"/>
    <w:rsid w:val="001B61DF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7121F"/>
    <w:rsid w:val="003910D8"/>
    <w:rsid w:val="003A6B7D"/>
    <w:rsid w:val="003B06CA"/>
    <w:rsid w:val="004071FC"/>
    <w:rsid w:val="00445947"/>
    <w:rsid w:val="004813B3"/>
    <w:rsid w:val="004877C2"/>
    <w:rsid w:val="00496591"/>
    <w:rsid w:val="004C63E4"/>
    <w:rsid w:val="004D3011"/>
    <w:rsid w:val="005262AC"/>
    <w:rsid w:val="005E39D5"/>
    <w:rsid w:val="00600670"/>
    <w:rsid w:val="0062123A"/>
    <w:rsid w:val="00646E75"/>
    <w:rsid w:val="006771D0"/>
    <w:rsid w:val="00715FCB"/>
    <w:rsid w:val="00743101"/>
    <w:rsid w:val="00764C9F"/>
    <w:rsid w:val="007775E1"/>
    <w:rsid w:val="007867A0"/>
    <w:rsid w:val="007927F5"/>
    <w:rsid w:val="00802CA0"/>
    <w:rsid w:val="009260CD"/>
    <w:rsid w:val="00940A66"/>
    <w:rsid w:val="00952C25"/>
    <w:rsid w:val="00A2118D"/>
    <w:rsid w:val="00AB5DA7"/>
    <w:rsid w:val="00AD0A50"/>
    <w:rsid w:val="00AD76E2"/>
    <w:rsid w:val="00B20152"/>
    <w:rsid w:val="00B359E4"/>
    <w:rsid w:val="00B57D98"/>
    <w:rsid w:val="00B70850"/>
    <w:rsid w:val="00BD7AC7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E25A26"/>
    <w:rsid w:val="00E4381A"/>
    <w:rsid w:val="00E55D74"/>
    <w:rsid w:val="00E8293E"/>
    <w:rsid w:val="00EE0B16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833118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NormalWeb">
    <w:name w:val="Normal (Web)"/>
    <w:basedOn w:val="Normal"/>
    <w:uiPriority w:val="99"/>
    <w:semiHidden/>
    <w:unhideWhenUsed/>
    <w:rsid w:val="00E8293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E8293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3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/Users/mattgarlock/Library/Containers/com.microsoft.Word/Data/Library/Application%20Support/Microsoft/Office/16.0/DTS/Search/%7bF7F3A9E4-AA85-024C-87B1-673773D86EB2%7dtf00546271_win32.dotx" TargetMode="External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32726C0AFBAE149AF46FFCC2B5CC0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007D85-83B8-F842-BDF6-B32CB615B433}"/>
      </w:docPartPr>
      <w:docPartBody>
        <w:p w:rsidR="00AA684A" w:rsidRDefault="00AA684A">
          <w:pPr>
            <w:pStyle w:val="432726C0AFBAE149AF46FFCC2B5CC0BB"/>
          </w:pPr>
          <w:r w:rsidRPr="00D5459D">
            <w:t>Profile</w:t>
          </w:r>
        </w:p>
      </w:docPartBody>
    </w:docPart>
    <w:docPart>
      <w:docPartPr>
        <w:name w:val="D9A71A4E1C6BB443933356F0ACE685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CCCD66-B96A-D34C-91EB-9DACAF012EB4}"/>
      </w:docPartPr>
      <w:docPartBody>
        <w:p w:rsidR="00AA684A" w:rsidRDefault="00AA684A">
          <w:pPr>
            <w:pStyle w:val="D9A71A4E1C6BB443933356F0ACE685B4"/>
          </w:pPr>
          <w:r w:rsidRPr="00CB0055">
            <w:t>Contact</w:t>
          </w:r>
        </w:p>
      </w:docPartBody>
    </w:docPart>
    <w:docPart>
      <w:docPartPr>
        <w:name w:val="290B993A00AA7F429C3AD97B330868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E4939B-18C3-9F4B-8F8F-84F7D831D8C9}"/>
      </w:docPartPr>
      <w:docPartBody>
        <w:p w:rsidR="00AA684A" w:rsidRDefault="00AA684A">
          <w:pPr>
            <w:pStyle w:val="290B993A00AA7F429C3AD97B3308686D"/>
          </w:pPr>
          <w:r w:rsidRPr="004D3011">
            <w:t>PHONE:</w:t>
          </w:r>
        </w:p>
      </w:docPartBody>
    </w:docPart>
    <w:docPart>
      <w:docPartPr>
        <w:name w:val="C7740F1AF4951848BA4FB8ECC24506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236F5D-8F47-C340-8517-E9EA70A4F51F}"/>
      </w:docPartPr>
      <w:docPartBody>
        <w:p w:rsidR="00AA684A" w:rsidRDefault="00AA684A">
          <w:pPr>
            <w:pStyle w:val="C7740F1AF4951848BA4FB8ECC2450669"/>
          </w:pPr>
          <w:r w:rsidRPr="004D3011">
            <w:t>WEBSITE:</w:t>
          </w:r>
        </w:p>
      </w:docPartBody>
    </w:docPart>
    <w:docPart>
      <w:docPartPr>
        <w:name w:val="310B8275AB05E24C8810075785C861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EA47D2-88E0-504E-BBBD-D4C735E980E3}"/>
      </w:docPartPr>
      <w:docPartBody>
        <w:p w:rsidR="00AA684A" w:rsidRDefault="00AA684A">
          <w:pPr>
            <w:pStyle w:val="310B8275AB05E24C8810075785C86187"/>
          </w:pPr>
          <w:r w:rsidRPr="004D3011">
            <w:t>EMAIL:</w:t>
          </w:r>
        </w:p>
      </w:docPartBody>
    </w:docPart>
    <w:docPart>
      <w:docPartPr>
        <w:name w:val="4371BBA3722D1B4FBC6523309BF3B9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8646A0-55B4-614D-AFB0-65E13D289334}"/>
      </w:docPartPr>
      <w:docPartBody>
        <w:p w:rsidR="00AA684A" w:rsidRDefault="00AA684A">
          <w:pPr>
            <w:pStyle w:val="4371BBA3722D1B4FBC6523309BF3B950"/>
          </w:pPr>
          <w:r w:rsidRPr="00CB0055">
            <w:t>Hobbies</w:t>
          </w:r>
        </w:p>
      </w:docPartBody>
    </w:docPart>
    <w:docPart>
      <w:docPartPr>
        <w:name w:val="94F5A7CFC43EB240826800314DC8FA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8BB091-F85C-CA4C-AEBA-995317F2324B}"/>
      </w:docPartPr>
      <w:docPartBody>
        <w:p w:rsidR="00AA684A" w:rsidRDefault="00AA684A">
          <w:pPr>
            <w:pStyle w:val="94F5A7CFC43EB240826800314DC8FAC4"/>
          </w:pPr>
          <w:r w:rsidRPr="00036450">
            <w:t>EDUCATION</w:t>
          </w:r>
        </w:p>
      </w:docPartBody>
    </w:docPart>
    <w:docPart>
      <w:docPartPr>
        <w:name w:val="F069C3E83F8D3F4B8D86FE681BDAE2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638271-9A2E-1C46-9135-0F53B68398B1}"/>
      </w:docPartPr>
      <w:docPartBody>
        <w:p w:rsidR="00AA684A" w:rsidRDefault="00AA684A">
          <w:pPr>
            <w:pStyle w:val="F069C3E83F8D3F4B8D86FE681BDAE2FF"/>
          </w:pPr>
          <w:r w:rsidRPr="00036450">
            <w:t>WORK EXPERIENCE</w:t>
          </w:r>
        </w:p>
      </w:docPartBody>
    </w:docPart>
    <w:docPart>
      <w:docPartPr>
        <w:name w:val="FE29E711C647C84ABAA4EB74A8FB22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466822-3B1F-A24E-A5E7-2727C7D53F84}"/>
      </w:docPartPr>
      <w:docPartBody>
        <w:p w:rsidR="00AA684A" w:rsidRDefault="00AA684A">
          <w:pPr>
            <w:pStyle w:val="FE29E711C647C84ABAA4EB74A8FB2291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84A"/>
    <w:rsid w:val="00AA6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156082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 w:val="22"/>
      <w:szCs w:val="26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DCF4543E54D848ACE87C48231781AB">
    <w:name w:val="BADCF4543E54D848ACE87C48231781AB"/>
  </w:style>
  <w:style w:type="paragraph" w:customStyle="1" w:styleId="CFD24BB0228B304B94927AB131CCCF2E">
    <w:name w:val="CFD24BB0228B304B94927AB131CCCF2E"/>
  </w:style>
  <w:style w:type="paragraph" w:customStyle="1" w:styleId="432726C0AFBAE149AF46FFCC2B5CC0BB">
    <w:name w:val="432726C0AFBAE149AF46FFCC2B5CC0BB"/>
  </w:style>
  <w:style w:type="paragraph" w:customStyle="1" w:styleId="600A538D1F208D4780767B47AB93C911">
    <w:name w:val="600A538D1F208D4780767B47AB93C911"/>
  </w:style>
  <w:style w:type="paragraph" w:customStyle="1" w:styleId="D9A71A4E1C6BB443933356F0ACE685B4">
    <w:name w:val="D9A71A4E1C6BB443933356F0ACE685B4"/>
  </w:style>
  <w:style w:type="paragraph" w:customStyle="1" w:styleId="290B993A00AA7F429C3AD97B3308686D">
    <w:name w:val="290B993A00AA7F429C3AD97B3308686D"/>
  </w:style>
  <w:style w:type="paragraph" w:customStyle="1" w:styleId="621BC2FD6D879A46A0A01F804C792828">
    <w:name w:val="621BC2FD6D879A46A0A01F804C792828"/>
  </w:style>
  <w:style w:type="paragraph" w:customStyle="1" w:styleId="C7740F1AF4951848BA4FB8ECC2450669">
    <w:name w:val="C7740F1AF4951848BA4FB8ECC2450669"/>
  </w:style>
  <w:style w:type="paragraph" w:customStyle="1" w:styleId="B9A644A80749ED408BE1FA46293392CE">
    <w:name w:val="B9A644A80749ED408BE1FA46293392CE"/>
  </w:style>
  <w:style w:type="paragraph" w:customStyle="1" w:styleId="310B8275AB05E24C8810075785C86187">
    <w:name w:val="310B8275AB05E24C8810075785C86187"/>
  </w:style>
  <w:style w:type="character" w:styleId="Hyperlink">
    <w:name w:val="Hyperlink"/>
    <w:basedOn w:val="DefaultParagraphFont"/>
    <w:uiPriority w:val="99"/>
    <w:unhideWhenUsed/>
    <w:rPr>
      <w:color w:val="BF4E14" w:themeColor="accent2" w:themeShade="BF"/>
      <w:u w:val="single"/>
    </w:rPr>
  </w:style>
  <w:style w:type="paragraph" w:customStyle="1" w:styleId="25514C47471F194BBD5D500D7C48CCDB">
    <w:name w:val="25514C47471F194BBD5D500D7C48CCDB"/>
  </w:style>
  <w:style w:type="paragraph" w:customStyle="1" w:styleId="4371BBA3722D1B4FBC6523309BF3B950">
    <w:name w:val="4371BBA3722D1B4FBC6523309BF3B950"/>
  </w:style>
  <w:style w:type="paragraph" w:customStyle="1" w:styleId="C48742B6F90F4D4B9BE32FB5F899BC4F">
    <w:name w:val="C48742B6F90F4D4B9BE32FB5F899BC4F"/>
  </w:style>
  <w:style w:type="paragraph" w:customStyle="1" w:styleId="70EAA1DDFBBAA044B4426A69C3F1F13C">
    <w:name w:val="70EAA1DDFBBAA044B4426A69C3F1F13C"/>
  </w:style>
  <w:style w:type="paragraph" w:customStyle="1" w:styleId="429FDBDB99B4B84F873085B428EBFBA6">
    <w:name w:val="429FDBDB99B4B84F873085B428EBFBA6"/>
  </w:style>
  <w:style w:type="paragraph" w:customStyle="1" w:styleId="7B2698B5E416924A81FBB227D63F09F9">
    <w:name w:val="7B2698B5E416924A81FBB227D63F09F9"/>
  </w:style>
  <w:style w:type="paragraph" w:customStyle="1" w:styleId="94F5A7CFC43EB240826800314DC8FAC4">
    <w:name w:val="94F5A7CFC43EB240826800314DC8FAC4"/>
  </w:style>
  <w:style w:type="paragraph" w:customStyle="1" w:styleId="CFE0DF019CCCFD4B87B53F7A195DC7A4">
    <w:name w:val="CFE0DF019CCCFD4B87B53F7A195DC7A4"/>
  </w:style>
  <w:style w:type="paragraph" w:customStyle="1" w:styleId="2BD5F3CDCBB5064198D90BCF8576C3D9">
    <w:name w:val="2BD5F3CDCBB5064198D90BCF8576C3D9"/>
  </w:style>
  <w:style w:type="paragraph" w:customStyle="1" w:styleId="0ECFC023C7544E4E8D9411469DCECF3E">
    <w:name w:val="0ECFC023C7544E4E8D9411469DCECF3E"/>
  </w:style>
  <w:style w:type="paragraph" w:customStyle="1" w:styleId="660CE9DA940C2748AC384671090E9ADB">
    <w:name w:val="660CE9DA940C2748AC384671090E9ADB"/>
  </w:style>
  <w:style w:type="paragraph" w:customStyle="1" w:styleId="F264A3E0FA419241B5463C47E058E0BB">
    <w:name w:val="F264A3E0FA419241B5463C47E058E0BB"/>
  </w:style>
  <w:style w:type="paragraph" w:customStyle="1" w:styleId="A9314C330AEDDB4886E59E978C4E1989">
    <w:name w:val="A9314C330AEDDB4886E59E978C4E1989"/>
  </w:style>
  <w:style w:type="paragraph" w:customStyle="1" w:styleId="EBAD13C4F462724E8004B1F5FC344C8B">
    <w:name w:val="EBAD13C4F462724E8004B1F5FC344C8B"/>
  </w:style>
  <w:style w:type="paragraph" w:customStyle="1" w:styleId="F069C3E83F8D3F4B8D86FE681BDAE2FF">
    <w:name w:val="F069C3E83F8D3F4B8D86FE681BDAE2FF"/>
  </w:style>
  <w:style w:type="paragraph" w:customStyle="1" w:styleId="4402F0F37D8A8A429773C4DAC9F37DCC">
    <w:name w:val="4402F0F37D8A8A429773C4DAC9F37DCC"/>
  </w:style>
  <w:style w:type="paragraph" w:customStyle="1" w:styleId="67FC490B26551844B0D8AE6EFA6BA0EE">
    <w:name w:val="67FC490B26551844B0D8AE6EFA6BA0EE"/>
  </w:style>
  <w:style w:type="paragraph" w:customStyle="1" w:styleId="5C094667AECBA54ABC321F1544CE1FEA">
    <w:name w:val="5C094667AECBA54ABC321F1544CE1FEA"/>
  </w:style>
  <w:style w:type="paragraph" w:customStyle="1" w:styleId="57B0B1106056BE4B93D1933D39D79362">
    <w:name w:val="57B0B1106056BE4B93D1933D39D79362"/>
  </w:style>
  <w:style w:type="paragraph" w:customStyle="1" w:styleId="2BE0D95E6270FA47ADA8BCE348D2FC33">
    <w:name w:val="2BE0D95E6270FA47ADA8BCE348D2FC33"/>
  </w:style>
  <w:style w:type="paragraph" w:customStyle="1" w:styleId="D8A72863250343478AE25DE2F8077EC6">
    <w:name w:val="D8A72863250343478AE25DE2F8077EC6"/>
  </w:style>
  <w:style w:type="paragraph" w:customStyle="1" w:styleId="56CB4421D0E91C40902BC31E46CD05A5">
    <w:name w:val="56CB4421D0E91C40902BC31E46CD05A5"/>
  </w:style>
  <w:style w:type="paragraph" w:customStyle="1" w:styleId="B9A6C17DC1CF804499AFA9CB20C57040">
    <w:name w:val="B9A6C17DC1CF804499AFA9CB20C57040"/>
  </w:style>
  <w:style w:type="paragraph" w:customStyle="1" w:styleId="25E671841066624CBB09ACE18357A6CB">
    <w:name w:val="25E671841066624CBB09ACE18357A6CB"/>
  </w:style>
  <w:style w:type="paragraph" w:customStyle="1" w:styleId="A17299DBB47A104797FE589B9AA59D94">
    <w:name w:val="A17299DBB47A104797FE589B9AA59D94"/>
  </w:style>
  <w:style w:type="paragraph" w:customStyle="1" w:styleId="20622626A603654286C8B38546A69629">
    <w:name w:val="20622626A603654286C8B38546A69629"/>
  </w:style>
  <w:style w:type="paragraph" w:customStyle="1" w:styleId="39F2ECB47B0A8F428955DBBF63DAF650">
    <w:name w:val="39F2ECB47B0A8F428955DBBF63DAF650"/>
  </w:style>
  <w:style w:type="paragraph" w:customStyle="1" w:styleId="9C9E9CB73A869C43823A16075B8F0AEA">
    <w:name w:val="9C9E9CB73A869C43823A16075B8F0AEA"/>
  </w:style>
  <w:style w:type="paragraph" w:customStyle="1" w:styleId="D49FBD5F9885B54C8D1526B52774A461">
    <w:name w:val="D49FBD5F9885B54C8D1526B52774A461"/>
  </w:style>
  <w:style w:type="paragraph" w:customStyle="1" w:styleId="08EDF471DD014C4193F6F54EC8CD19A3">
    <w:name w:val="08EDF471DD014C4193F6F54EC8CD19A3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 w:val="22"/>
      <w:szCs w:val="26"/>
      <w:lang w:eastAsia="ja-JP"/>
      <w14:ligatures w14:val="none"/>
    </w:rPr>
  </w:style>
  <w:style w:type="paragraph" w:customStyle="1" w:styleId="FE29E711C647C84ABAA4EB74A8FB2291">
    <w:name w:val="FE29E711C647C84ABAA4EB74A8FB22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resume.dotx</Template>
  <TotalTime>0</TotalTime>
  <Pages>1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2024-03-04T18:21:00Z</dcterms:created>
  <dcterms:modified xsi:type="dcterms:W3CDTF">2024-03-04T19:12:00Z</dcterms:modified>
</cp:coreProperties>
</file>